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2D2021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M/F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2D2021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M/F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2D2021" w:rsidP="002D2021">
            <w:pPr>
              <w:pStyle w:val="Title"/>
            </w:pPr>
            <w:r>
              <w:t>Muhammad</w:t>
            </w:r>
            <w:r w:rsidR="0085363C" w:rsidRPr="008954EF">
              <w:br/>
            </w:r>
            <w:proofErr w:type="spellStart"/>
            <w:r>
              <w:t>Faiz</w:t>
            </w:r>
            <w:proofErr w:type="spellEnd"/>
            <w:r>
              <w:t xml:space="preserve"> </w:t>
            </w:r>
            <w:proofErr w:type="spellStart"/>
            <w:r>
              <w:t>Ullah</w:t>
            </w:r>
            <w:proofErr w:type="spellEnd"/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bookmarkStart w:id="0" w:name="_GoBack"/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bookmarkEnd w:id="0"/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165345" w:rsidRDefault="00F079F2" w:rsidP="00165345">
            <w:pPr>
              <w:pStyle w:val="Heading1Alt"/>
            </w:pPr>
            <w:r w:rsidRPr="00F079F2">
              <w:t>OBJECTIVE</w:t>
            </w:r>
          </w:p>
          <w:p w:rsidR="00165345" w:rsidRDefault="002D2021" w:rsidP="00165345">
            <w:pPr>
              <w:pStyle w:val="Heading1Alt"/>
              <w:rPr>
                <w:b w:val="0"/>
                <w:sz w:val="20"/>
                <w:szCs w:val="20"/>
              </w:rPr>
            </w:pPr>
            <w:r w:rsidRPr="00165345">
              <w:rPr>
                <w:b w:val="0"/>
                <w:sz w:val="20"/>
                <w:szCs w:val="20"/>
              </w:rPr>
              <w:t>I am interested in ob</w:t>
            </w:r>
            <w:r w:rsidR="00165345" w:rsidRPr="00165345">
              <w:rPr>
                <w:b w:val="0"/>
                <w:sz w:val="20"/>
                <w:szCs w:val="20"/>
              </w:rPr>
              <w:t>taining a development position</w:t>
            </w:r>
            <w:r w:rsidR="00165345">
              <w:rPr>
                <w:b w:val="0"/>
                <w:sz w:val="20"/>
                <w:szCs w:val="20"/>
              </w:rPr>
              <w:t xml:space="preserve"> </w:t>
            </w:r>
            <w:r w:rsidR="00165345" w:rsidRPr="00165345">
              <w:rPr>
                <w:b w:val="0"/>
                <w:sz w:val="20"/>
                <w:szCs w:val="20"/>
              </w:rPr>
              <w:t>on the applications of technology to enterprise knowledge management.</w:t>
            </w:r>
            <w:r w:rsidR="00165345" w:rsidRPr="00165345">
              <w:rPr>
                <w:b w:val="0"/>
                <w:sz w:val="20"/>
                <w:szCs w:val="20"/>
              </w:rPr>
              <w:t xml:space="preserve"> </w:t>
            </w:r>
          </w:p>
          <w:p w:rsidR="005942DC" w:rsidRDefault="00165345" w:rsidP="00165345">
            <w:pPr>
              <w:pStyle w:val="Heading1Al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  <w:r w:rsidR="002D2021" w:rsidRPr="00165345">
              <w:rPr>
                <w:b w:val="0"/>
                <w:sz w:val="20"/>
                <w:szCs w:val="20"/>
              </w:rPr>
              <w:t>nd a position as a customer service ag</w:t>
            </w:r>
            <w:r>
              <w:rPr>
                <w:b w:val="0"/>
                <w:sz w:val="20"/>
                <w:szCs w:val="20"/>
              </w:rPr>
              <w:t xml:space="preserve">ent so that I may use my strong </w:t>
            </w:r>
            <w:r w:rsidR="002D2021" w:rsidRPr="00165345">
              <w:rPr>
                <w:b w:val="0"/>
                <w:sz w:val="20"/>
                <w:szCs w:val="20"/>
              </w:rPr>
              <w:t xml:space="preserve">interpersonal and communication abilities to handle client concerns and foster positive working relationships </w:t>
            </w:r>
            <w:r w:rsidR="002D2021" w:rsidRPr="00165345">
              <w:rPr>
                <w:b w:val="0"/>
                <w:sz w:val="20"/>
                <w:szCs w:val="20"/>
              </w:rPr>
              <w:t>in a challenging environment that focuses</w:t>
            </w:r>
            <w:r>
              <w:rPr>
                <w:b w:val="0"/>
                <w:sz w:val="20"/>
                <w:szCs w:val="20"/>
              </w:rPr>
              <w:t>,</w:t>
            </w:r>
            <w:r w:rsidR="002D2021" w:rsidRPr="00165345">
              <w:rPr>
                <w:b w:val="0"/>
                <w:sz w:val="20"/>
                <w:szCs w:val="20"/>
              </w:rPr>
              <w:t xml:space="preserve"> I really want to learn new skills your positive response will be highly appreciated.</w:t>
            </w:r>
          </w:p>
          <w:p w:rsidR="005942DC" w:rsidRPr="00285A5B" w:rsidRDefault="005942DC" w:rsidP="00165345">
            <w:pPr>
              <w:pStyle w:val="Heading1Alt"/>
              <w:rPr>
                <w:b w:val="0"/>
                <w:sz w:val="20"/>
                <w:szCs w:val="20"/>
              </w:rPr>
            </w:pPr>
          </w:p>
          <w:p w:rsidR="005942DC" w:rsidRPr="005942DC" w:rsidRDefault="00F079F2" w:rsidP="005942DC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165345">
              <w:t xml:space="preserve">Shah Faisal </w:t>
            </w:r>
            <w:r w:rsidR="005942DC">
              <w:t>colony</w:t>
            </w:r>
            <w:r w:rsidRPr="00F079F2">
              <w:br/>
            </w:r>
            <w:r w:rsidR="00165345">
              <w:t>Karachi,</w:t>
            </w:r>
            <w:r w:rsidR="005942DC">
              <w:t xml:space="preserve"> </w:t>
            </w:r>
            <w:r w:rsidR="00165345">
              <w:t>Pakistan</w:t>
            </w:r>
          </w:p>
          <w:p w:rsidR="00153A2D" w:rsidRPr="00153A2D" w:rsidRDefault="00F079F2" w:rsidP="00153A2D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165345">
              <w:rPr>
                <w:sz w:val="16"/>
              </w:rPr>
              <w:t>923161131912</w:t>
            </w:r>
          </w:p>
          <w:p w:rsidR="005942DC" w:rsidRPr="00153A2D" w:rsidRDefault="005942DC" w:rsidP="00153A2D">
            <w:pPr>
              <w:pStyle w:val="Heading2Alt"/>
              <w:rPr>
                <w:sz w:val="14"/>
              </w:rPr>
            </w:pPr>
            <w:r w:rsidRPr="007508BB">
              <w:pict>
                <v:shape id="Picture 37" o:spid="_x0000_i1025" type="#_x0000_t75" alt="email icon" style="width:21pt;height:13.8pt;visibility:visible;mso-wrap-style:square" o:bullet="t">
                  <v:imagedata r:id="rId12" o:title="email icon"/>
                </v:shape>
              </w:pict>
            </w:r>
            <w:r w:rsidR="00F079F2" w:rsidRPr="00F079F2">
              <w:rPr>
                <w:b/>
              </w:rPr>
              <w:t>EMAIL</w:t>
            </w:r>
            <w:r w:rsidR="00F079F2" w:rsidRPr="00F079F2">
              <w:br/>
            </w:r>
            <w:r w:rsidR="00165345">
              <w:rPr>
                <w:sz w:val="14"/>
              </w:rPr>
              <w:t>faiz55094@gmail.com</w:t>
            </w:r>
            <w:r w:rsidR="00153A2D">
              <w:rPr>
                <w:sz w:val="14"/>
              </w:rPr>
              <w:t xml:space="preserve"> </w:t>
            </w:r>
          </w:p>
          <w:p w:rsidR="00153A2D" w:rsidRDefault="00F079F2" w:rsidP="00153A2D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5345">
              <w:rPr>
                <w:b/>
              </w:rPr>
              <w:t>LANGUAGE</w:t>
            </w:r>
            <w:r w:rsidRPr="00F079F2">
              <w:br/>
            </w:r>
            <w:r w:rsidR="00165345">
              <w:t>English, Urdu</w:t>
            </w:r>
          </w:p>
          <w:p w:rsidR="00153A2D" w:rsidRPr="00153A2D" w:rsidRDefault="00153A2D" w:rsidP="00153A2D"/>
          <w:p w:rsidR="00153A2D" w:rsidRDefault="003F4696" w:rsidP="003F4696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ACTIVITIES</w:t>
            </w:r>
          </w:p>
          <w:p w:rsidR="00153A2D" w:rsidRPr="00153A2D" w:rsidRDefault="00153A2D" w:rsidP="00153A2D">
            <w:pPr>
              <w:rPr>
                <w:b/>
                <w:color w:val="FFFFFF" w:themeColor="background1"/>
              </w:rPr>
            </w:pPr>
            <w:r w:rsidRPr="00153A2D">
              <w:rPr>
                <w:color w:val="FFFFFF" w:themeColor="background1"/>
              </w:rPr>
              <w:t>I enjoy to explore unfamiliar places, reading books, watching films and dramas, listening to music, and other activities</w:t>
            </w:r>
            <w:r w:rsidRPr="00153A2D">
              <w:t>.</w:t>
            </w:r>
          </w:p>
        </w:tc>
        <w:tc>
          <w:tcPr>
            <w:tcW w:w="360" w:type="dxa"/>
          </w:tcPr>
          <w:p w:rsidR="00F079F2" w:rsidRPr="00F079F2" w:rsidRDefault="00F079F2" w:rsidP="0016534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165345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16534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165345" w:rsidRDefault="00165345" w:rsidP="00F079F2">
            <w:pPr>
              <w:pStyle w:val="JobDescription"/>
            </w:pPr>
            <w:r>
              <w:t>28-J</w:t>
            </w:r>
            <w:r w:rsidR="00285A5B">
              <w:t>anuary</w:t>
            </w:r>
            <w:r>
              <w:t>-2021 – Till Today</w:t>
            </w:r>
          </w:p>
          <w:p w:rsidR="00165345" w:rsidRPr="00285A5B" w:rsidRDefault="00165345" w:rsidP="00F079F2">
            <w:pPr>
              <w:pStyle w:val="JobDescription"/>
              <w:rPr>
                <w:color w:val="A42827" w:themeColor="accent1" w:themeShade="BF"/>
              </w:rPr>
            </w:pPr>
            <w:r w:rsidRPr="00285A5B">
              <w:rPr>
                <w:color w:val="A42827" w:themeColor="accent1" w:themeShade="BF"/>
              </w:rPr>
              <w:t xml:space="preserve">CONTROL ROOM OFFICER, ITECKNOLOGY </w:t>
            </w:r>
          </w:p>
          <w:p w:rsidR="00285A5B" w:rsidRDefault="00165345" w:rsidP="00F079F2">
            <w:pPr>
              <w:pStyle w:val="JobDescription"/>
            </w:pPr>
            <w:r>
              <w:t xml:space="preserve">Vehicles monitoring on different software. Customer dealing about their queries. Working on vehicle tracker device. </w:t>
            </w:r>
          </w:p>
          <w:p w:rsidR="00285A5B" w:rsidRDefault="00285A5B" w:rsidP="00F079F2">
            <w:pPr>
              <w:pStyle w:val="JobDescription"/>
            </w:pPr>
            <w:r>
              <w:t>January 2018 – July</w:t>
            </w:r>
            <w:r w:rsidR="00165345">
              <w:t xml:space="preserve"> 2018 </w:t>
            </w:r>
          </w:p>
          <w:p w:rsidR="00285A5B" w:rsidRPr="00285A5B" w:rsidRDefault="00285A5B" w:rsidP="00F079F2">
            <w:pPr>
              <w:pStyle w:val="JobDescription"/>
              <w:rPr>
                <w:color w:val="A42827" w:themeColor="accent1" w:themeShade="BF"/>
              </w:rPr>
            </w:pPr>
            <w:r w:rsidRPr="00285A5B">
              <w:rPr>
                <w:color w:val="A42827" w:themeColor="accent1" w:themeShade="BF"/>
              </w:rPr>
              <w:t>HOME TUTOR</w:t>
            </w:r>
            <w:r w:rsidR="00165345" w:rsidRPr="00285A5B">
              <w:rPr>
                <w:color w:val="A42827" w:themeColor="accent1" w:themeShade="BF"/>
              </w:rPr>
              <w:t xml:space="preserve"> </w:t>
            </w:r>
          </w:p>
          <w:p w:rsidR="00F079F2" w:rsidRPr="00F079F2" w:rsidRDefault="00165345" w:rsidP="00F079F2">
            <w:pPr>
              <w:pStyle w:val="JobDescription"/>
            </w:pPr>
            <w:r>
              <w:t>Work with students to improve their skills in certain subjects. Prepare lessons, and assign and correct homework. Identify students' individual learning needs.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285A5B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>
              <w:t>August</w:t>
            </w:r>
            <w:r>
              <w:t xml:space="preserve"> 2019 </w:t>
            </w:r>
          </w:p>
          <w:p w:rsidR="00285A5B" w:rsidRPr="003F4696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color w:val="A42827" w:themeColor="accent1" w:themeShade="BF"/>
              </w:rPr>
            </w:pPr>
            <w:r w:rsidRPr="003F4696">
              <w:rPr>
                <w:color w:val="A42827" w:themeColor="accent1" w:themeShade="BF"/>
              </w:rPr>
              <w:t xml:space="preserve">INTERMEDIATE, BRIGHT SUCCESS COLLEGE </w:t>
            </w:r>
          </w:p>
          <w:p w:rsidR="00285A5B" w:rsidRDefault="00285A5B" w:rsidP="00285A5B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before="0" w:line="240" w:lineRule="auto"/>
            </w:pPr>
            <w:r>
              <w:t xml:space="preserve">Commerce Group </w:t>
            </w:r>
          </w:p>
          <w:p w:rsidR="00285A5B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</w:p>
          <w:p w:rsidR="00285A5B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>
              <w:t>October</w:t>
            </w:r>
            <w:r>
              <w:t xml:space="preserve"> 2017</w:t>
            </w:r>
          </w:p>
          <w:p w:rsidR="00285A5B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  <w:r>
              <w:t xml:space="preserve"> </w:t>
            </w:r>
            <w:r w:rsidRPr="003F4696">
              <w:rPr>
                <w:color w:val="A42827" w:themeColor="accent1" w:themeShade="BF"/>
              </w:rPr>
              <w:t xml:space="preserve">MATRICULATION, M.A. GRAMMAR SCHOOL </w:t>
            </w:r>
          </w:p>
          <w:p w:rsidR="00285A5B" w:rsidRDefault="00285A5B" w:rsidP="00F079F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</w:pPr>
            <w:r>
              <w:t xml:space="preserve">Science Group </w:t>
            </w:r>
          </w:p>
          <w:p w:rsidR="00285A5B" w:rsidRDefault="00285A5B" w:rsidP="00285A5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408"/>
            </w:pPr>
          </w:p>
          <w:p w:rsidR="00285A5B" w:rsidRPr="003F4696" w:rsidRDefault="00285A5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color w:val="A42827" w:themeColor="accent1" w:themeShade="BF"/>
              </w:rPr>
            </w:pPr>
            <w:r w:rsidRPr="003F4696">
              <w:rPr>
                <w:color w:val="A42827" w:themeColor="accent1" w:themeShade="BF"/>
              </w:rPr>
              <w:t xml:space="preserve">APTECH LEARNING </w:t>
            </w:r>
          </w:p>
          <w:p w:rsidR="00F079F2" w:rsidRPr="00285A5B" w:rsidRDefault="00285A5B" w:rsidP="00285A5B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t>ACCP II</w:t>
            </w:r>
            <w:r>
              <w:t xml:space="preserve"> (In Process)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285A5B" w:rsidP="00F079F2">
            <w:pPr>
              <w:pStyle w:val="Heading1"/>
            </w:pPr>
            <w:r>
              <w:t>SKILLs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971B36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tbl>
            <w:tblPr>
              <w:tblStyle w:val="FigureTable"/>
              <w:tblW w:w="7112" w:type="dxa"/>
              <w:tblLayout w:type="fixed"/>
              <w:tblLook w:val="04A0" w:firstRow="1" w:lastRow="0" w:firstColumn="1" w:lastColumn="0" w:noHBand="0" w:noVBand="1"/>
            </w:tblPr>
            <w:tblGrid>
              <w:gridCol w:w="3556"/>
              <w:gridCol w:w="3556"/>
            </w:tblGrid>
            <w:tr w:rsidR="003F4696" w:rsidTr="003F4696">
              <w:trPr>
                <w:trHeight w:val="1662"/>
              </w:trPr>
              <w:tc>
                <w:tcPr>
                  <w:tcW w:w="3556" w:type="dxa"/>
                </w:tcPr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 xml:space="preserve">MS Office 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JavaScript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HTML5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CSS3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PHP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3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GIT Github</w:t>
                  </w:r>
                </w:p>
              </w:tc>
              <w:tc>
                <w:tcPr>
                  <w:tcW w:w="3556" w:type="dxa"/>
                </w:tcPr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Database SQL Server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UI UX design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XML and JSON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Customer Dealing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Self-Motivated</w:t>
                  </w:r>
                </w:p>
                <w:p w:rsidR="003F4696" w:rsidRPr="003F4696" w:rsidRDefault="003F4696" w:rsidP="003F4696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spacing w:before="0" w:line="240" w:lineRule="auto"/>
                    <w:rPr>
                      <w:rFonts w:ascii="Georgia" w:eastAsia="Times New Roman" w:hAnsi="Georgia" w:cs="Georgia"/>
                      <w:szCs w:val="22"/>
                    </w:rPr>
                  </w:pPr>
                  <w:r w:rsidRPr="003F4696">
                    <w:rPr>
                      <w:rFonts w:ascii="Georgia" w:eastAsia="Times New Roman" w:hAnsi="Georgia" w:cs="Georgia"/>
                      <w:szCs w:val="22"/>
                    </w:rPr>
                    <w:t>Problem Solving</w:t>
                  </w:r>
                </w:p>
              </w:tc>
            </w:tr>
          </w:tbl>
          <w:p w:rsidR="003F4696" w:rsidRPr="003F4696" w:rsidRDefault="003F4696" w:rsidP="003F469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8B77BA" w:rsidP="00F079F2">
            <w:pPr>
              <w:pStyle w:val="Heading1"/>
            </w:pPr>
            <w:r>
              <w:t>CERTIFICATE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8B77BA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8B77BA">
              <w:t>ITeknologi, a reputable company, awarded me employee of the month recognition three times for my excellence and consistency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:rsidR="00CE6104" w:rsidRPr="005942DC" w:rsidRDefault="00CE6104" w:rsidP="007520D7">
      <w:pPr>
        <w:spacing w:before="0"/>
        <w:rPr>
          <w:color w:val="FFFFFF" w:themeColor="background1"/>
        </w:rPr>
      </w:pPr>
    </w:p>
    <w:sectPr w:rsidR="00CE6104" w:rsidRPr="005942DC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EEC" w:rsidRDefault="004E6EEC" w:rsidP="0085363C">
      <w:pPr>
        <w:spacing w:before="0" w:line="240" w:lineRule="auto"/>
      </w:pPr>
      <w:r>
        <w:separator/>
      </w:r>
    </w:p>
  </w:endnote>
  <w:endnote w:type="continuationSeparator" w:id="0">
    <w:p w:rsidR="004E6EEC" w:rsidRDefault="004E6EEC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2A59C5-DD6A-4CC3-A15A-CF9F1E681676}"/>
    <w:embedBold r:id="rId2" w:fontKey="{47CA2C9B-AF10-481A-AA9B-C95C3AA4038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52B913F-059E-4FC6-80B6-29D3BE09FE1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410A82-1AF4-4C1F-95D6-BAA859D7F167}"/>
    <w:embedBold r:id="rId5" w:fontKey="{2963405F-5B41-4972-8484-D0D8A2EEF689}"/>
    <w:embedItalic r:id="rId6" w:fontKey="{2086C98A-6B65-4DAF-8A38-AFF15CEE603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F7085C8-3657-4997-87E7-EA9FD640370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D7CCACDC-4DC3-456C-8356-CCC1DAC0D8F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EEC" w:rsidRDefault="004E6EEC" w:rsidP="0085363C">
      <w:pPr>
        <w:spacing w:before="0" w:line="240" w:lineRule="auto"/>
      </w:pPr>
      <w:r>
        <w:separator/>
      </w:r>
    </w:p>
  </w:footnote>
  <w:footnote w:type="continuationSeparator" w:id="0">
    <w:p w:rsidR="004E6EEC" w:rsidRDefault="004E6EEC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66B1C3D7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alt="email icon" style="width:19.2pt;height:13.2pt;visibility:visible;mso-wrap-style:square" o:bullet="t">
        <v:imagedata r:id="rId1" o:title="email icon"/>
      </v:shape>
    </w:pict>
  </w:numPicBullet>
  <w:abstractNum w:abstractNumId="0">
    <w:nsid w:val="053870F9"/>
    <w:multiLevelType w:val="hybridMultilevel"/>
    <w:tmpl w:val="87CE5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2196E34"/>
    <w:multiLevelType w:val="hybridMultilevel"/>
    <w:tmpl w:val="2FDEA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C919E7"/>
    <w:multiLevelType w:val="hybridMultilevel"/>
    <w:tmpl w:val="EB387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>
    <w:nsid w:val="303E022E"/>
    <w:multiLevelType w:val="hybridMultilevel"/>
    <w:tmpl w:val="A914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2B754D"/>
    <w:multiLevelType w:val="hybridMultilevel"/>
    <w:tmpl w:val="D4DE003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2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3F210360"/>
    <w:multiLevelType w:val="hybridMultilevel"/>
    <w:tmpl w:val="3928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7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>
    <w:nsid w:val="694E143D"/>
    <w:multiLevelType w:val="hybridMultilevel"/>
    <w:tmpl w:val="2C121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703894"/>
    <w:multiLevelType w:val="hybridMultilevel"/>
    <w:tmpl w:val="8BB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CD8659D"/>
    <w:multiLevelType w:val="hybridMultilevel"/>
    <w:tmpl w:val="EA186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>
    <w:nsid w:val="78C1697D"/>
    <w:multiLevelType w:val="hybridMultilevel"/>
    <w:tmpl w:val="95E04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>
    <w:nsid w:val="7D185749"/>
    <w:multiLevelType w:val="hybridMultilevel"/>
    <w:tmpl w:val="96BC3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3">
    <w:nsid w:val="7DCA7CDC"/>
    <w:multiLevelType w:val="hybridMultilevel"/>
    <w:tmpl w:val="B5ECD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21"/>
  </w:num>
  <w:num w:numId="4">
    <w:abstractNumId w:val="18"/>
  </w:num>
  <w:num w:numId="5">
    <w:abstractNumId w:val="19"/>
  </w:num>
  <w:num w:numId="6">
    <w:abstractNumId w:val="28"/>
  </w:num>
  <w:num w:numId="7">
    <w:abstractNumId w:val="11"/>
  </w:num>
  <w:num w:numId="8">
    <w:abstractNumId w:val="16"/>
  </w:num>
  <w:num w:numId="9">
    <w:abstractNumId w:val="25"/>
  </w:num>
  <w:num w:numId="10">
    <w:abstractNumId w:val="4"/>
  </w:num>
  <w:num w:numId="11">
    <w:abstractNumId w:val="8"/>
  </w:num>
  <w:num w:numId="12">
    <w:abstractNumId w:val="1"/>
  </w:num>
  <w:num w:numId="13">
    <w:abstractNumId w:val="5"/>
  </w:num>
  <w:num w:numId="14">
    <w:abstractNumId w:val="15"/>
  </w:num>
  <w:num w:numId="15">
    <w:abstractNumId w:val="13"/>
  </w:num>
  <w:num w:numId="16">
    <w:abstractNumId w:val="22"/>
  </w:num>
  <w:num w:numId="17">
    <w:abstractNumId w:val="6"/>
  </w:num>
  <w:num w:numId="18">
    <w:abstractNumId w:val="32"/>
  </w:num>
  <w:num w:numId="19">
    <w:abstractNumId w:val="26"/>
  </w:num>
  <w:num w:numId="20">
    <w:abstractNumId w:val="20"/>
  </w:num>
  <w:num w:numId="21">
    <w:abstractNumId w:val="30"/>
  </w:num>
  <w:num w:numId="22">
    <w:abstractNumId w:val="7"/>
  </w:num>
  <w:num w:numId="23">
    <w:abstractNumId w:val="2"/>
  </w:num>
  <w:num w:numId="24">
    <w:abstractNumId w:val="10"/>
  </w:num>
  <w:num w:numId="25">
    <w:abstractNumId w:val="3"/>
  </w:num>
  <w:num w:numId="26">
    <w:abstractNumId w:val="33"/>
  </w:num>
  <w:num w:numId="27">
    <w:abstractNumId w:val="29"/>
  </w:num>
  <w:num w:numId="28">
    <w:abstractNumId w:val="14"/>
  </w:num>
  <w:num w:numId="29">
    <w:abstractNumId w:val="23"/>
  </w:num>
  <w:num w:numId="30">
    <w:abstractNumId w:val="0"/>
  </w:num>
  <w:num w:numId="31">
    <w:abstractNumId w:val="27"/>
  </w:num>
  <w:num w:numId="32">
    <w:abstractNumId w:val="24"/>
  </w:num>
  <w:num w:numId="33">
    <w:abstractNumId w:val="9"/>
  </w:num>
  <w:num w:numId="34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21"/>
    <w:rsid w:val="00052382"/>
    <w:rsid w:val="0006568A"/>
    <w:rsid w:val="00076F0F"/>
    <w:rsid w:val="00084253"/>
    <w:rsid w:val="000D1F49"/>
    <w:rsid w:val="00153A2D"/>
    <w:rsid w:val="00165345"/>
    <w:rsid w:val="001727CA"/>
    <w:rsid w:val="00187D40"/>
    <w:rsid w:val="00285A5B"/>
    <w:rsid w:val="002C56E6"/>
    <w:rsid w:val="002D2021"/>
    <w:rsid w:val="00361691"/>
    <w:rsid w:val="00361E11"/>
    <w:rsid w:val="00376B65"/>
    <w:rsid w:val="0039390A"/>
    <w:rsid w:val="003F0847"/>
    <w:rsid w:val="003F4696"/>
    <w:rsid w:val="0040090B"/>
    <w:rsid w:val="0046302A"/>
    <w:rsid w:val="00487D2D"/>
    <w:rsid w:val="004D5D62"/>
    <w:rsid w:val="004E6EEC"/>
    <w:rsid w:val="005112D0"/>
    <w:rsid w:val="00577E06"/>
    <w:rsid w:val="005942DC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B77BA"/>
    <w:rsid w:val="008E203A"/>
    <w:rsid w:val="0091229C"/>
    <w:rsid w:val="00940E73"/>
    <w:rsid w:val="00971B36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qFormat/>
    <w:rsid w:val="00285A5B"/>
    <w:pPr>
      <w:ind w:left="720"/>
      <w:contextualSpacing/>
    </w:pPr>
  </w:style>
  <w:style w:type="table" w:styleId="TableGrid">
    <w:name w:val="Table Grid"/>
    <w:basedOn w:val="TableNormal"/>
    <w:rsid w:val="003F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bhan\AppData\Roaming\Microsoft\Templates\Stylish%20teaching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2023-05-15T13:43:00Z</dcterms:created>
  <dcterms:modified xsi:type="dcterms:W3CDTF">2023-05-15T15:00:00Z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